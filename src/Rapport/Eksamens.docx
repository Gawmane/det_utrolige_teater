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D99F4" w14:textId="0E91EACB" w:rsidR="00D5413C" w:rsidRDefault="004F200E">
      <w:pPr>
        <w:pStyle w:val="Foto"/>
      </w:pPr>
      <w:r>
        <w:rPr>
          <w:noProof/>
        </w:rPr>
        <w:drawing>
          <wp:inline distT="0" distB="0" distL="0" distR="0" wp14:anchorId="3DB502F1" wp14:editId="17755765">
            <wp:extent cx="3750310" cy="1524000"/>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310" cy="1524000"/>
                    </a:xfrm>
                    <a:prstGeom prst="rect">
                      <a:avLst/>
                    </a:prstGeom>
                    <a:noFill/>
                    <a:ln>
                      <a:noFill/>
                    </a:ln>
                  </pic:spPr>
                </pic:pic>
              </a:graphicData>
            </a:graphic>
          </wp:inline>
        </w:drawing>
      </w:r>
    </w:p>
    <w:p w14:paraId="2497DA51" w14:textId="77433FB3" w:rsidR="001638F6" w:rsidRDefault="004F200E" w:rsidP="00D5413C">
      <w:pPr>
        <w:pStyle w:val="Titel"/>
      </w:pPr>
      <w:r>
        <w:t>Det utrolige teater</w:t>
      </w:r>
    </w:p>
    <w:p w14:paraId="709F2380" w14:textId="1448C6A9" w:rsidR="001638F6" w:rsidRPr="00D5413C" w:rsidRDefault="00133DC7" w:rsidP="00D5413C">
      <w:pPr>
        <w:pStyle w:val="Undertitel"/>
      </w:pPr>
      <w:r>
        <w:t xml:space="preserve">Svendeprøve </w:t>
      </w:r>
    </w:p>
    <w:p w14:paraId="4C1F6AB1" w14:textId="77777777" w:rsidR="00F16CE4" w:rsidRDefault="00F16CE4" w:rsidP="003422FF">
      <w:pPr>
        <w:pStyle w:val="Kontaktoplysninger"/>
      </w:pPr>
      <w:r>
        <w:t>Emilie Østergaard</w:t>
      </w:r>
    </w:p>
    <w:p w14:paraId="74D2863E" w14:textId="77777777" w:rsidR="00F16CE4" w:rsidRDefault="00F16CE4" w:rsidP="003422FF">
      <w:pPr>
        <w:pStyle w:val="Kontaktoplysninger"/>
      </w:pPr>
      <w:r>
        <w:t>H1WE080121</w:t>
      </w:r>
    </w:p>
    <w:p w14:paraId="44B866C7" w14:textId="3D95D6F2" w:rsidR="003F2F38" w:rsidRDefault="004F200E" w:rsidP="003422FF">
      <w:pPr>
        <w:pStyle w:val="Kontaktoplysninger"/>
        <w:rPr>
          <w:lang w:bidi="da-DK"/>
        </w:rPr>
      </w:pPr>
      <w:hyperlink r:id="rId9" w:history="1">
        <w:r w:rsidRPr="000568CD">
          <w:rPr>
            <w:rStyle w:val="Hyperlink"/>
            <w:lang w:bidi="da-DK"/>
          </w:rPr>
          <w:t>https://github.com/Gawmane/det_utrolige_teater</w:t>
        </w:r>
      </w:hyperlink>
    </w:p>
    <w:p w14:paraId="76D546B5" w14:textId="77777777" w:rsidR="004F200E" w:rsidRDefault="004F200E" w:rsidP="003422FF">
      <w:pPr>
        <w:pStyle w:val="Kontaktoplysninger"/>
        <w:rPr>
          <w:lang w:bidi="da-DK"/>
        </w:rPr>
      </w:pPr>
    </w:p>
    <w:p w14:paraId="17188239" w14:textId="77777777" w:rsidR="003F2F38" w:rsidRDefault="003F2F38" w:rsidP="003422FF">
      <w:pPr>
        <w:pStyle w:val="Kontaktoplysninger"/>
        <w:rPr>
          <w:lang w:bidi="da-DK"/>
        </w:rPr>
      </w:pPr>
      <w:r>
        <w:rPr>
          <w:lang w:bidi="da-DK"/>
        </w:rPr>
        <w:t>Brugernavn: emos</w:t>
      </w:r>
    </w:p>
    <w:p w14:paraId="2421E0AF" w14:textId="1E6BE918" w:rsidR="003422FF" w:rsidRDefault="003F2F38" w:rsidP="003422FF">
      <w:pPr>
        <w:pStyle w:val="Kontaktoplysninger"/>
      </w:pPr>
      <w:r>
        <w:rPr>
          <w:lang w:bidi="da-DK"/>
        </w:rPr>
        <w:t>Password: emilie</w:t>
      </w:r>
      <w:r w:rsidR="003422FF">
        <w:rPr>
          <w:lang w:bidi="da-DK"/>
        </w:rPr>
        <w:br w:type="page"/>
      </w:r>
    </w:p>
    <w:p w14:paraId="2F9C7F83" w14:textId="286601AE" w:rsidR="00F16CE4" w:rsidRDefault="00F16CE4">
      <w:pPr>
        <w:pStyle w:val="Overskrift1"/>
      </w:pPr>
    </w:p>
    <w:sdt>
      <w:sdtPr>
        <w:rPr>
          <w:rFonts w:asciiTheme="minorHAnsi" w:eastAsiaTheme="minorEastAsia" w:hAnsiTheme="minorHAnsi" w:cstheme="minorBidi"/>
          <w:color w:val="4D322D" w:themeColor="text2"/>
          <w:sz w:val="22"/>
          <w:szCs w:val="22"/>
        </w:rPr>
        <w:id w:val="411058105"/>
        <w:docPartObj>
          <w:docPartGallery w:val="Table of Contents"/>
          <w:docPartUnique/>
        </w:docPartObj>
      </w:sdtPr>
      <w:sdtEndPr>
        <w:rPr>
          <w:b/>
          <w:bCs/>
        </w:rPr>
      </w:sdtEndPr>
      <w:sdtContent>
        <w:p w14:paraId="21D49657" w14:textId="2FC0A32B" w:rsidR="00F16CE4" w:rsidRDefault="00F16CE4">
          <w:pPr>
            <w:pStyle w:val="Overskrift"/>
          </w:pPr>
          <w:r>
            <w:t>Indhold</w:t>
          </w:r>
        </w:p>
        <w:p w14:paraId="57C3E322" w14:textId="155963F2" w:rsidR="00A57734" w:rsidRDefault="00F16CE4">
          <w:pPr>
            <w:pStyle w:val="Indholdsfortegnelse1"/>
            <w:tabs>
              <w:tab w:val="right" w:leader="dot" w:pos="8608"/>
            </w:tabs>
            <w:rPr>
              <w:noProof/>
              <w:color w:val="auto"/>
              <w:lang w:eastAsia="da-DK"/>
            </w:rPr>
          </w:pPr>
          <w:r>
            <w:fldChar w:fldCharType="begin"/>
          </w:r>
          <w:r>
            <w:instrText xml:space="preserve"> TOC \o "1-3" \h \z \u </w:instrText>
          </w:r>
          <w:r>
            <w:fldChar w:fldCharType="separate"/>
          </w:r>
          <w:hyperlink w:anchor="_Toc114838692" w:history="1">
            <w:r w:rsidR="00A57734" w:rsidRPr="002A66C5">
              <w:rPr>
                <w:rStyle w:val="Hyperlink"/>
                <w:noProof/>
              </w:rPr>
              <w:t>Vurdering af egen indsats</w:t>
            </w:r>
            <w:r w:rsidR="00A57734">
              <w:rPr>
                <w:noProof/>
                <w:webHidden/>
              </w:rPr>
              <w:tab/>
            </w:r>
            <w:r w:rsidR="00A57734">
              <w:rPr>
                <w:noProof/>
                <w:webHidden/>
              </w:rPr>
              <w:fldChar w:fldCharType="begin"/>
            </w:r>
            <w:r w:rsidR="00A57734">
              <w:rPr>
                <w:noProof/>
                <w:webHidden/>
              </w:rPr>
              <w:instrText xml:space="preserve"> PAGEREF _Toc114838692 \h </w:instrText>
            </w:r>
            <w:r w:rsidR="00A57734">
              <w:rPr>
                <w:noProof/>
                <w:webHidden/>
              </w:rPr>
            </w:r>
            <w:r w:rsidR="00A57734">
              <w:rPr>
                <w:noProof/>
                <w:webHidden/>
              </w:rPr>
              <w:fldChar w:fldCharType="separate"/>
            </w:r>
            <w:r w:rsidR="00A57734">
              <w:rPr>
                <w:noProof/>
                <w:webHidden/>
              </w:rPr>
              <w:t>2</w:t>
            </w:r>
            <w:r w:rsidR="00A57734">
              <w:rPr>
                <w:noProof/>
                <w:webHidden/>
              </w:rPr>
              <w:fldChar w:fldCharType="end"/>
            </w:r>
          </w:hyperlink>
        </w:p>
        <w:p w14:paraId="10ED7D93" w14:textId="1427261B" w:rsidR="00A57734" w:rsidRDefault="00A57734">
          <w:pPr>
            <w:pStyle w:val="Indholdsfortegnelse1"/>
            <w:tabs>
              <w:tab w:val="right" w:leader="dot" w:pos="8608"/>
            </w:tabs>
            <w:rPr>
              <w:noProof/>
              <w:color w:val="auto"/>
              <w:lang w:eastAsia="da-DK"/>
            </w:rPr>
          </w:pPr>
          <w:hyperlink w:anchor="_Toc114838693" w:history="1">
            <w:r w:rsidRPr="002A66C5">
              <w:rPr>
                <w:rStyle w:val="Hyperlink"/>
                <w:noProof/>
              </w:rPr>
              <w:t>Redegørelse af kodeelementer</w:t>
            </w:r>
            <w:r>
              <w:rPr>
                <w:noProof/>
                <w:webHidden/>
              </w:rPr>
              <w:tab/>
            </w:r>
            <w:r>
              <w:rPr>
                <w:noProof/>
                <w:webHidden/>
              </w:rPr>
              <w:fldChar w:fldCharType="begin"/>
            </w:r>
            <w:r>
              <w:rPr>
                <w:noProof/>
                <w:webHidden/>
              </w:rPr>
              <w:instrText xml:space="preserve"> PAGEREF _Toc114838693 \h </w:instrText>
            </w:r>
            <w:r>
              <w:rPr>
                <w:noProof/>
                <w:webHidden/>
              </w:rPr>
            </w:r>
            <w:r>
              <w:rPr>
                <w:noProof/>
                <w:webHidden/>
              </w:rPr>
              <w:fldChar w:fldCharType="separate"/>
            </w:r>
            <w:r>
              <w:rPr>
                <w:noProof/>
                <w:webHidden/>
              </w:rPr>
              <w:t>3</w:t>
            </w:r>
            <w:r>
              <w:rPr>
                <w:noProof/>
                <w:webHidden/>
              </w:rPr>
              <w:fldChar w:fldCharType="end"/>
            </w:r>
          </w:hyperlink>
        </w:p>
        <w:p w14:paraId="01F72B4D" w14:textId="31120D97" w:rsidR="00A57734" w:rsidRDefault="00A57734">
          <w:pPr>
            <w:pStyle w:val="Indholdsfortegnelse1"/>
            <w:tabs>
              <w:tab w:val="right" w:leader="dot" w:pos="8608"/>
            </w:tabs>
            <w:rPr>
              <w:noProof/>
              <w:color w:val="auto"/>
              <w:lang w:eastAsia="da-DK"/>
            </w:rPr>
          </w:pPr>
          <w:hyperlink w:anchor="_Toc114838694" w:history="1">
            <w:r w:rsidRPr="002A66C5">
              <w:rPr>
                <w:rStyle w:val="Hyperlink"/>
                <w:noProof/>
              </w:rPr>
              <w:t>Fremhævelse af punkter til bedømmelse</w:t>
            </w:r>
            <w:r>
              <w:rPr>
                <w:noProof/>
                <w:webHidden/>
              </w:rPr>
              <w:tab/>
            </w:r>
            <w:r>
              <w:rPr>
                <w:noProof/>
                <w:webHidden/>
              </w:rPr>
              <w:fldChar w:fldCharType="begin"/>
            </w:r>
            <w:r>
              <w:rPr>
                <w:noProof/>
                <w:webHidden/>
              </w:rPr>
              <w:instrText xml:space="preserve"> PAGEREF _Toc114838694 \h </w:instrText>
            </w:r>
            <w:r>
              <w:rPr>
                <w:noProof/>
                <w:webHidden/>
              </w:rPr>
            </w:r>
            <w:r>
              <w:rPr>
                <w:noProof/>
                <w:webHidden/>
              </w:rPr>
              <w:fldChar w:fldCharType="separate"/>
            </w:r>
            <w:r>
              <w:rPr>
                <w:noProof/>
                <w:webHidden/>
              </w:rPr>
              <w:t>3</w:t>
            </w:r>
            <w:r>
              <w:rPr>
                <w:noProof/>
                <w:webHidden/>
              </w:rPr>
              <w:fldChar w:fldCharType="end"/>
            </w:r>
          </w:hyperlink>
        </w:p>
        <w:p w14:paraId="0244D39C" w14:textId="0EDCEBAF" w:rsidR="00A57734" w:rsidRDefault="00A57734">
          <w:pPr>
            <w:pStyle w:val="Indholdsfortegnelse1"/>
            <w:tabs>
              <w:tab w:val="right" w:leader="dot" w:pos="8608"/>
            </w:tabs>
            <w:rPr>
              <w:noProof/>
              <w:color w:val="auto"/>
              <w:lang w:eastAsia="da-DK"/>
            </w:rPr>
          </w:pPr>
          <w:hyperlink w:anchor="_Toc114838695" w:history="1">
            <w:r w:rsidRPr="002A66C5">
              <w:rPr>
                <w:rStyle w:val="Hyperlink"/>
                <w:noProof/>
              </w:rPr>
              <w:t>Bilag</w:t>
            </w:r>
            <w:r>
              <w:rPr>
                <w:noProof/>
                <w:webHidden/>
              </w:rPr>
              <w:tab/>
            </w:r>
            <w:r>
              <w:rPr>
                <w:noProof/>
                <w:webHidden/>
              </w:rPr>
              <w:fldChar w:fldCharType="begin"/>
            </w:r>
            <w:r>
              <w:rPr>
                <w:noProof/>
                <w:webHidden/>
              </w:rPr>
              <w:instrText xml:space="preserve"> PAGEREF _Toc114838695 \h </w:instrText>
            </w:r>
            <w:r>
              <w:rPr>
                <w:noProof/>
                <w:webHidden/>
              </w:rPr>
            </w:r>
            <w:r>
              <w:rPr>
                <w:noProof/>
                <w:webHidden/>
              </w:rPr>
              <w:fldChar w:fldCharType="separate"/>
            </w:r>
            <w:r>
              <w:rPr>
                <w:noProof/>
                <w:webHidden/>
              </w:rPr>
              <w:t>4</w:t>
            </w:r>
            <w:r>
              <w:rPr>
                <w:noProof/>
                <w:webHidden/>
              </w:rPr>
              <w:fldChar w:fldCharType="end"/>
            </w:r>
          </w:hyperlink>
        </w:p>
        <w:p w14:paraId="73984199" w14:textId="2576C8B7" w:rsidR="00F16CE4" w:rsidRDefault="00F16CE4">
          <w:r>
            <w:rPr>
              <w:b/>
              <w:bCs/>
            </w:rPr>
            <w:fldChar w:fldCharType="end"/>
          </w:r>
        </w:p>
      </w:sdtContent>
    </w:sdt>
    <w:p w14:paraId="42B564BA" w14:textId="1A0762CD" w:rsidR="001638F6" w:rsidRDefault="001638F6">
      <w:pPr>
        <w:pStyle w:val="Overskrift1"/>
      </w:pPr>
    </w:p>
    <w:p w14:paraId="4D9029EB" w14:textId="149B16C0" w:rsidR="00F16CE4" w:rsidRDefault="00F16CE4" w:rsidP="007021DE"/>
    <w:p w14:paraId="1CC47FEB" w14:textId="77777777" w:rsidR="00F16CE4" w:rsidRDefault="00F16CE4">
      <w:r>
        <w:br w:type="page"/>
      </w:r>
    </w:p>
    <w:p w14:paraId="47795412" w14:textId="54198346" w:rsidR="00F16CE4" w:rsidRDefault="00F16CE4" w:rsidP="00F16CE4">
      <w:pPr>
        <w:pStyle w:val="Overskrift1"/>
      </w:pPr>
      <w:bookmarkStart w:id="0" w:name="_Toc114838692"/>
      <w:r>
        <w:lastRenderedPageBreak/>
        <w:t>Vurdering af egen indsats</w:t>
      </w:r>
      <w:bookmarkEnd w:id="0"/>
    </w:p>
    <w:p w14:paraId="6FC85EF5" w14:textId="77777777" w:rsidR="004F200E" w:rsidRDefault="004F200E" w:rsidP="004F200E">
      <w:r>
        <w:t>Jeg har valgt at lave opgaven i React.js, hvor jeg har brugt jsx til html og precompile css til styling, hvor jeg har brugt Sass.</w:t>
      </w:r>
    </w:p>
    <w:p w14:paraId="3F603359" w14:textId="7F48505E" w:rsidR="004F200E" w:rsidRDefault="004F200E" w:rsidP="004F200E">
      <w:r>
        <w:t>Min arbejdsproces har bestået af</w:t>
      </w:r>
      <w:r>
        <w:t>,</w:t>
      </w:r>
      <w:r>
        <w:t xml:space="preserve"> at jeg hver dag starter med at lægge en plan for, hvad jeg </w:t>
      </w:r>
      <w:r w:rsidR="006A2E5C">
        <w:t>gerne vil nå og hvad jeg skal nå den pågældende dag</w:t>
      </w:r>
      <w:r>
        <w:t>. Jeg har brugt Zenhub til at give et overblik over hvilke elementer jeg mangler, er gået i gang med og er færdig med.</w:t>
      </w:r>
    </w:p>
    <w:p w14:paraId="14401AAA" w14:textId="4219DA19" w:rsidR="006A2E5C" w:rsidRDefault="006A2E5C" w:rsidP="004F200E">
      <w:r w:rsidRPr="006A2E5C">
        <w:rPr>
          <w:b/>
          <w:bCs/>
        </w:rPr>
        <w:t>Mandag</w:t>
      </w:r>
      <w:r>
        <w:t xml:space="preserve"> starter jeg med at læse opgaven </w:t>
      </w:r>
      <w:r w:rsidR="00A57734">
        <w:t>ige</w:t>
      </w:r>
      <w:r w:rsidR="001E303F">
        <w:t>nn</w:t>
      </w:r>
      <w:r w:rsidR="00A57734">
        <w:t>e</w:t>
      </w:r>
      <w:r w:rsidR="001E303F">
        <w:t>m</w:t>
      </w:r>
      <w:r>
        <w:t xml:space="preserve"> og tage not</w:t>
      </w:r>
      <w:r w:rsidR="00A57734">
        <w:t>e</w:t>
      </w:r>
      <w:r>
        <w:t xml:space="preserve">r/skitser </w:t>
      </w:r>
      <w:r w:rsidR="001E303F">
        <w:t xml:space="preserve">af </w:t>
      </w:r>
      <w:r>
        <w:t xml:space="preserve">opgavens elementer. Derefter </w:t>
      </w:r>
      <w:r>
        <w:t>opstarte</w:t>
      </w:r>
      <w:r>
        <w:t>r jeg</w:t>
      </w:r>
      <w:r>
        <w:t xml:space="preserve"> mit projekt ved brug af min custum made cra-template </w:t>
      </w:r>
      <w:r>
        <w:t xml:space="preserve">og retter det til så det passer til opgaven. Jeg vælger at lave </w:t>
      </w:r>
      <w:r w:rsidR="00A57734">
        <w:t>skelettet</w:t>
      </w:r>
      <w:r>
        <w:t xml:space="preserve"> til min opgave</w:t>
      </w:r>
      <w:r w:rsidR="00A57734">
        <w:t>,</w:t>
      </w:r>
      <w:r>
        <w:t xml:space="preserve"> nemlig router/navigation, footer og fe</w:t>
      </w:r>
      <w:r w:rsidR="00A57734">
        <w:t>t</w:t>
      </w:r>
      <w:r>
        <w:t xml:space="preserve">ch af liste, da disse elementer skal genbruges eller vises flere steder på min side. </w:t>
      </w:r>
      <w:r w:rsidR="00E40649">
        <w:t>Jeg sørger også for at min login snippet passer til projektet, da jeg ser det som et af de vigtigste elementer.</w:t>
      </w:r>
    </w:p>
    <w:p w14:paraId="23F73294" w14:textId="3051A37D" w:rsidR="006A2E5C" w:rsidRDefault="006A2E5C" w:rsidP="004F200E">
      <w:r w:rsidRPr="00A57734">
        <w:rPr>
          <w:b/>
          <w:bCs/>
        </w:rPr>
        <w:t>Tirsdag</w:t>
      </w:r>
      <w:r w:rsidR="00E40649">
        <w:t xml:space="preserve"> lægger jeg fokus på admin delen</w:t>
      </w:r>
      <w:r w:rsidR="00290E79">
        <w:t xml:space="preserve"> (reviews) </w:t>
      </w:r>
      <w:r w:rsidR="00E40649">
        <w:t xml:space="preserve">af mit projekt, da den indeholder både en get, put post og delete. </w:t>
      </w:r>
      <w:r w:rsidR="00290E79">
        <w:t xml:space="preserve">Jeg får arbejdet produktivt og har </w:t>
      </w:r>
      <w:r w:rsidR="00A57734">
        <w:t>over</w:t>
      </w:r>
      <w:r w:rsidR="00AC0EEF">
        <w:t>gået</w:t>
      </w:r>
      <w:r w:rsidR="00290E79">
        <w:t xml:space="preserve"> mine forventninger og mål for dagen. </w:t>
      </w:r>
      <w:r w:rsidR="00E40649">
        <w:t>Da de</w:t>
      </w:r>
      <w:r w:rsidR="005D6244">
        <w:t>r var nedbr</w:t>
      </w:r>
      <w:r w:rsidR="00AC0EEF">
        <w:t>u</w:t>
      </w:r>
      <w:r w:rsidR="005D6244">
        <w:t>d af apiet kom der nogle fejl som jeg fik rettet onsdag.</w:t>
      </w:r>
    </w:p>
    <w:p w14:paraId="2F38A7DF" w14:textId="0FF164E5" w:rsidR="005D6244" w:rsidRDefault="00290E79" w:rsidP="004F200E">
      <w:r w:rsidRPr="00A57734">
        <w:rPr>
          <w:b/>
          <w:bCs/>
        </w:rPr>
        <w:t>Onsdag</w:t>
      </w:r>
      <w:r>
        <w:t xml:space="preserve"> brugte jeg til at rette i min kode og få stylet de elementer jeg havde. Her kom der flere små problemer som blev løst hen af vejen.</w:t>
      </w:r>
    </w:p>
    <w:p w14:paraId="53444C93" w14:textId="37849B87" w:rsidR="00290E79" w:rsidRDefault="00290E79" w:rsidP="004F200E">
      <w:r w:rsidRPr="00A57734">
        <w:rPr>
          <w:b/>
          <w:bCs/>
        </w:rPr>
        <w:t>Torsdag</w:t>
      </w:r>
      <w:r>
        <w:t xml:space="preserve"> fik jeg lavet stjerner på mine anmeldelser, disse kom der også lidt problemer ud af, men endte med at få løst de fleste. </w:t>
      </w:r>
      <w:r w:rsidR="00A57734">
        <w:t>Torsdag har</w:t>
      </w:r>
      <w:r w:rsidR="00BD2BA8">
        <w:t xml:space="preserve"> jeg de fleste af de elementer som jeg havde sat mig som mål. Jeg mangler dog min form som giver mange problemer.</w:t>
      </w:r>
    </w:p>
    <w:p w14:paraId="2D49B79C" w14:textId="5776F827" w:rsidR="00BD2BA8" w:rsidRDefault="00BD2BA8" w:rsidP="004F200E">
      <w:r w:rsidRPr="00A57734">
        <w:rPr>
          <w:b/>
          <w:bCs/>
        </w:rPr>
        <w:t>Fredag</w:t>
      </w:r>
      <w:r>
        <w:t xml:space="preserve"> er planen at bruge tiden på sidste styling og rettelser. Få tjekket siden igennem for fejl og mangler og skrevet rapport. I tiden jeg har efter det vil jeg arbejde på min form da jeg ønsker denne færdig.</w:t>
      </w:r>
    </w:p>
    <w:p w14:paraId="0A1ACC42" w14:textId="6462966F" w:rsidR="00BD2BA8" w:rsidRDefault="00BD2BA8" w:rsidP="004F200E">
      <w:r>
        <w:t xml:space="preserve">Jeg har arbejdet produktivt hele ugen, været meget koncentreret og på trods af mange problemer </w:t>
      </w:r>
      <w:r>
        <w:t xml:space="preserve">senere på ugen, </w:t>
      </w:r>
      <w:r>
        <w:t>har jeg formodet at holde hovedet højt.</w:t>
      </w:r>
      <w:r>
        <w:t xml:space="preserve"> Jeg har haft flere ting i gang end jeg bryder mig om for ikke at køre surt i</w:t>
      </w:r>
      <w:r w:rsidR="00ED069D">
        <w:t>,</w:t>
      </w:r>
      <w:r>
        <w:t xml:space="preserve"> </w:t>
      </w:r>
      <w:r w:rsidR="00ED069D">
        <w:t xml:space="preserve">eller bruge for meget tid på, </w:t>
      </w:r>
      <w:r>
        <w:t xml:space="preserve">et element når der kom et problem. Dette har også gjort at mit overblik ikke var så godt som jeg ville ønske. </w:t>
      </w:r>
    </w:p>
    <w:p w14:paraId="35320A46" w14:textId="4D35744B" w:rsidR="00ED069D" w:rsidRDefault="00ED069D" w:rsidP="004F200E">
      <w:r>
        <w:t>På trods af stress over tidsgrænsen og ønsker om at have kunne aflevere flere elementer, har jeg holdt mig godt til min tidsplan og holdt fri når skoledagen var omme.</w:t>
      </w:r>
    </w:p>
    <w:p w14:paraId="71CE0173" w14:textId="46F9F6D1" w:rsidR="00F16CE4" w:rsidRDefault="00F16CE4">
      <w:pPr>
        <w:rPr>
          <w:rFonts w:asciiTheme="majorHAnsi" w:eastAsiaTheme="majorEastAsia" w:hAnsiTheme="majorHAnsi" w:cstheme="majorBidi"/>
          <w:color w:val="3F251D" w:themeColor="accent1"/>
          <w:sz w:val="30"/>
          <w:szCs w:val="30"/>
        </w:rPr>
      </w:pPr>
      <w:r>
        <w:br w:type="page"/>
      </w:r>
    </w:p>
    <w:p w14:paraId="11BE7EF7" w14:textId="16BB46ED" w:rsidR="00EF0CDF" w:rsidRDefault="00EF0CDF" w:rsidP="00F16CE4">
      <w:pPr>
        <w:pStyle w:val="Overskrift1"/>
      </w:pPr>
      <w:bookmarkStart w:id="1" w:name="_Toc114838693"/>
      <w:r>
        <w:lastRenderedPageBreak/>
        <w:t>Redegørelse af kodeelementer</w:t>
      </w:r>
      <w:bookmarkEnd w:id="1"/>
    </w:p>
    <w:p w14:paraId="2732B5DB" w14:textId="77777777" w:rsidR="00ED069D" w:rsidRDefault="00ED069D" w:rsidP="00ED069D">
      <w:r>
        <w:t>Jeg har til min loginform og anmeldelses form brugt react-hook form til validering.</w:t>
      </w:r>
    </w:p>
    <w:p w14:paraId="5F77552B" w14:textId="77777777" w:rsidR="00ED069D" w:rsidRPr="00BE7EA4" w:rsidRDefault="00ED069D" w:rsidP="00ED069D">
      <w:r>
        <w:t xml:space="preserve">Til import af ikoner har jeg brugt npm pakken </w:t>
      </w:r>
      <w:r w:rsidRPr="005D6347">
        <w:t>react-icons</w:t>
      </w:r>
    </w:p>
    <w:p w14:paraId="2AA28576" w14:textId="77777777" w:rsidR="001E303F" w:rsidRDefault="00ED069D">
      <w:r>
        <w:t xml:space="preserve">Til </w:t>
      </w:r>
      <w:r w:rsidR="004030F6">
        <w:t>konvertering</w:t>
      </w:r>
      <w:r>
        <w:t xml:space="preserve"> af datoer har jeg brugt npm pakken react-moment og taget udgangspunkt i deres </w:t>
      </w:r>
      <w:r w:rsidR="004030F6">
        <w:t>dokumentation:</w:t>
      </w:r>
    </w:p>
    <w:p w14:paraId="000E2367" w14:textId="772FB900" w:rsidR="004030F6" w:rsidRDefault="004030F6" w:rsidP="001E303F">
      <w:pPr>
        <w:pStyle w:val="Listeafsnit"/>
        <w:numPr>
          <w:ilvl w:val="0"/>
          <w:numId w:val="23"/>
        </w:numPr>
      </w:pPr>
      <w:r w:rsidRPr="004030F6">
        <w:t xml:space="preserve"> </w:t>
      </w:r>
      <w:r w:rsidRPr="004030F6">
        <w:t>https://momentjs.com/</w:t>
      </w:r>
      <w:r>
        <w:t xml:space="preserve"> </w:t>
      </w:r>
    </w:p>
    <w:p w14:paraId="69CE21E3" w14:textId="198E7507" w:rsidR="001E303F" w:rsidRDefault="00E03DC9" w:rsidP="001E303F">
      <w:r>
        <w:t>Til at lave ratings stjerner har jeg fulgt denne toutrual. Til post af stjerner har jeg søgt inspiration af min klassekammerat Maria.</w:t>
      </w:r>
    </w:p>
    <w:p w14:paraId="092C4F8D" w14:textId="35B32E72" w:rsidR="001E303F" w:rsidRPr="001E303F" w:rsidRDefault="001E303F" w:rsidP="001E303F">
      <w:pPr>
        <w:pStyle w:val="Listeafsnit"/>
        <w:numPr>
          <w:ilvl w:val="0"/>
          <w:numId w:val="22"/>
        </w:numPr>
      </w:pPr>
      <w:r w:rsidRPr="001E303F">
        <w:t>https://github.com/iradualbert/star-ratings/blob/master/src/App.js</w:t>
      </w:r>
    </w:p>
    <w:p w14:paraId="667A96F6" w14:textId="05249912" w:rsidR="00EF0CDF" w:rsidRDefault="00EF0CDF" w:rsidP="00F16CE4">
      <w:pPr>
        <w:pStyle w:val="Overskrift1"/>
      </w:pPr>
      <w:bookmarkStart w:id="2" w:name="_Toc114838694"/>
      <w:r>
        <w:t>Fremhævelse af punkter til bedømmelse</w:t>
      </w:r>
      <w:bookmarkEnd w:id="2"/>
    </w:p>
    <w:p w14:paraId="6810F911" w14:textId="2D8C2F47" w:rsidR="00364F61" w:rsidRPr="00364F61" w:rsidRDefault="00364F61" w:rsidP="00364F61">
      <w:r>
        <w:t>Til min mundtlige fremlæggelse vil jeg gerne vise mit admin panel over anmeldelser. Jeg vil så vidt muligt komme igennem sammenspillet mellem de forskellige komponenter og vise en get, put, post og delete.</w:t>
      </w:r>
    </w:p>
    <w:p w14:paraId="25C90B26" w14:textId="77777777" w:rsidR="00EF0CDF" w:rsidRDefault="00EF0CDF">
      <w:pPr>
        <w:rPr>
          <w:rFonts w:asciiTheme="majorHAnsi" w:eastAsiaTheme="majorEastAsia" w:hAnsiTheme="majorHAnsi" w:cstheme="majorBidi"/>
          <w:color w:val="3F251D" w:themeColor="accent1"/>
          <w:sz w:val="30"/>
          <w:szCs w:val="30"/>
        </w:rPr>
      </w:pPr>
      <w:r>
        <w:br w:type="page"/>
      </w:r>
    </w:p>
    <w:p w14:paraId="79B16112" w14:textId="6689FF76" w:rsidR="001638F6" w:rsidRDefault="00EF0CDF" w:rsidP="00F16CE4">
      <w:pPr>
        <w:pStyle w:val="Overskrift1"/>
      </w:pPr>
      <w:bookmarkStart w:id="3" w:name="_Toc114838695"/>
      <w:r>
        <w:lastRenderedPageBreak/>
        <w:t>Bilag</w:t>
      </w:r>
      <w:bookmarkEnd w:id="3"/>
    </w:p>
    <w:p w14:paraId="5079AA60" w14:textId="26534C32" w:rsidR="00EF0CDF" w:rsidRDefault="00EF0CDF" w:rsidP="00EF0CDF">
      <w:r>
        <w:t xml:space="preserve">Tidsplan Zenhub </w:t>
      </w:r>
    </w:p>
    <w:p w14:paraId="3A54AFBD" w14:textId="77777777" w:rsidR="00B00EE8" w:rsidRDefault="00EF0CDF" w:rsidP="00EF0CDF">
      <w:pPr>
        <w:rPr>
          <w:noProof/>
        </w:rPr>
      </w:pPr>
      <w:r>
        <w:t>Mandag</w:t>
      </w:r>
    </w:p>
    <w:p w14:paraId="514EBC91" w14:textId="73BF573A" w:rsidR="00EF0CDF" w:rsidRDefault="00AC0EEF" w:rsidP="00EF0CDF">
      <w:r>
        <w:rPr>
          <w:noProof/>
        </w:rPr>
        <w:drawing>
          <wp:inline distT="0" distB="0" distL="0" distR="0" wp14:anchorId="0E8243A9" wp14:editId="11FD292B">
            <wp:extent cx="4256530" cy="206692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rotWithShape="1">
                    <a:blip r:embed="rId10"/>
                    <a:srcRect l="3514" t="24322" r="18633" b="8475"/>
                    <a:stretch/>
                  </pic:blipFill>
                  <pic:spPr bwMode="auto">
                    <a:xfrm>
                      <a:off x="0" y="0"/>
                      <a:ext cx="4260400" cy="2068804"/>
                    </a:xfrm>
                    <a:prstGeom prst="rect">
                      <a:avLst/>
                    </a:prstGeom>
                    <a:ln>
                      <a:noFill/>
                    </a:ln>
                    <a:extLst>
                      <a:ext uri="{53640926-AAD7-44D8-BBD7-CCE9431645EC}">
                        <a14:shadowObscured xmlns:a14="http://schemas.microsoft.com/office/drawing/2010/main"/>
                      </a:ext>
                    </a:extLst>
                  </pic:spPr>
                </pic:pic>
              </a:graphicData>
            </a:graphic>
          </wp:inline>
        </w:drawing>
      </w:r>
    </w:p>
    <w:p w14:paraId="344BA04D" w14:textId="2FBC1B62" w:rsidR="00B00EE8" w:rsidRDefault="00EF0CDF" w:rsidP="00EF0CDF">
      <w:r>
        <w:t>Tirsdag</w:t>
      </w:r>
    </w:p>
    <w:p w14:paraId="202393F0" w14:textId="64F7E4FD" w:rsidR="00EF0CDF" w:rsidRDefault="00AC0EEF" w:rsidP="00EF0CDF">
      <w:r>
        <w:rPr>
          <w:noProof/>
        </w:rPr>
        <w:drawing>
          <wp:inline distT="0" distB="0" distL="0" distR="0" wp14:anchorId="15189CEC" wp14:editId="68471537">
            <wp:extent cx="4801636" cy="1961321"/>
            <wp:effectExtent l="0" t="0" r="0" b="127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1"/>
                    <a:srcRect l="3755" t="28845" r="8461" b="7415"/>
                    <a:stretch/>
                  </pic:blipFill>
                  <pic:spPr bwMode="auto">
                    <a:xfrm>
                      <a:off x="0" y="0"/>
                      <a:ext cx="4803869" cy="1962233"/>
                    </a:xfrm>
                    <a:prstGeom prst="rect">
                      <a:avLst/>
                    </a:prstGeom>
                    <a:ln>
                      <a:noFill/>
                    </a:ln>
                    <a:extLst>
                      <a:ext uri="{53640926-AAD7-44D8-BBD7-CCE9431645EC}">
                        <a14:shadowObscured xmlns:a14="http://schemas.microsoft.com/office/drawing/2010/main"/>
                      </a:ext>
                    </a:extLst>
                  </pic:spPr>
                </pic:pic>
              </a:graphicData>
            </a:graphic>
          </wp:inline>
        </w:drawing>
      </w:r>
    </w:p>
    <w:p w14:paraId="60F628CC" w14:textId="0A05DCDD" w:rsidR="00FA68CF" w:rsidRDefault="00EF0CDF" w:rsidP="00EF0CDF">
      <w:r>
        <w:t>Onsdag</w:t>
      </w:r>
    </w:p>
    <w:p w14:paraId="1DF6C3C2" w14:textId="6026993B" w:rsidR="00AC0EEF" w:rsidRDefault="00AC0EEF" w:rsidP="00EF0CDF">
      <w:r>
        <w:rPr>
          <w:noProof/>
        </w:rPr>
        <w:drawing>
          <wp:inline distT="0" distB="0" distL="0" distR="0" wp14:anchorId="43D158A1" wp14:editId="6E13AC1A">
            <wp:extent cx="4796228" cy="1987826"/>
            <wp:effectExtent l="0" t="0" r="444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rotWithShape="1">
                    <a:blip r:embed="rId12"/>
                    <a:srcRect l="4238" t="27768" r="8100" b="7646"/>
                    <a:stretch/>
                  </pic:blipFill>
                  <pic:spPr bwMode="auto">
                    <a:xfrm>
                      <a:off x="0" y="0"/>
                      <a:ext cx="4797287" cy="1988265"/>
                    </a:xfrm>
                    <a:prstGeom prst="rect">
                      <a:avLst/>
                    </a:prstGeom>
                    <a:ln>
                      <a:noFill/>
                    </a:ln>
                    <a:extLst>
                      <a:ext uri="{53640926-AAD7-44D8-BBD7-CCE9431645EC}">
                        <a14:shadowObscured xmlns:a14="http://schemas.microsoft.com/office/drawing/2010/main"/>
                      </a:ext>
                    </a:extLst>
                  </pic:spPr>
                </pic:pic>
              </a:graphicData>
            </a:graphic>
          </wp:inline>
        </w:drawing>
      </w:r>
    </w:p>
    <w:p w14:paraId="649EDF65" w14:textId="61CBC29F" w:rsidR="00EF0CDF" w:rsidRDefault="00B00EE8" w:rsidP="00EF0CDF">
      <w:r>
        <w:t>Torsdag</w:t>
      </w:r>
    </w:p>
    <w:p w14:paraId="7CBB9655" w14:textId="3739ABB5" w:rsidR="00B00EE8" w:rsidRDefault="00AC0EEF" w:rsidP="00EF0CDF">
      <w:r>
        <w:rPr>
          <w:noProof/>
        </w:rPr>
        <w:lastRenderedPageBreak/>
        <w:drawing>
          <wp:inline distT="0" distB="0" distL="0" distR="0" wp14:anchorId="3A7D1C1D" wp14:editId="3A6C682D">
            <wp:extent cx="4711065" cy="2027583"/>
            <wp:effectExtent l="0" t="0" r="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rotWithShape="1">
                    <a:blip r:embed="rId13"/>
                    <a:srcRect l="4843" t="27337" r="9051" b="6786"/>
                    <a:stretch/>
                  </pic:blipFill>
                  <pic:spPr bwMode="auto">
                    <a:xfrm>
                      <a:off x="0" y="0"/>
                      <a:ext cx="4712062" cy="2028012"/>
                    </a:xfrm>
                    <a:prstGeom prst="rect">
                      <a:avLst/>
                    </a:prstGeom>
                    <a:ln>
                      <a:noFill/>
                    </a:ln>
                    <a:extLst>
                      <a:ext uri="{53640926-AAD7-44D8-BBD7-CCE9431645EC}">
                        <a14:shadowObscured xmlns:a14="http://schemas.microsoft.com/office/drawing/2010/main"/>
                      </a:ext>
                    </a:extLst>
                  </pic:spPr>
                </pic:pic>
              </a:graphicData>
            </a:graphic>
          </wp:inline>
        </w:drawing>
      </w:r>
    </w:p>
    <w:p w14:paraId="120BD51C" w14:textId="5DAAE669" w:rsidR="00EF0CDF" w:rsidRDefault="00EF0CDF" w:rsidP="00EF0CDF">
      <w:r>
        <w:t>Fredag</w:t>
      </w:r>
    </w:p>
    <w:p w14:paraId="6BE43E6F" w14:textId="77777777" w:rsidR="00ED1850" w:rsidRDefault="00ED1850" w:rsidP="00EF0CDF">
      <w:pPr>
        <w:rPr>
          <w:noProof/>
        </w:rPr>
      </w:pPr>
    </w:p>
    <w:p w14:paraId="005634EC" w14:textId="33853C99" w:rsidR="00ED1850" w:rsidRPr="00EF0CDF" w:rsidRDefault="00A86F2D" w:rsidP="00A86F2D">
      <w:r>
        <w:rPr>
          <w:noProof/>
        </w:rPr>
        <w:drawing>
          <wp:inline distT="0" distB="0" distL="0" distR="0" wp14:anchorId="197292AD" wp14:editId="68D0E38A">
            <wp:extent cx="4710361" cy="221234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rotWithShape="1">
                    <a:blip r:embed="rId14"/>
                    <a:srcRect l="5080" t="20663" r="8810" b="7443"/>
                    <a:stretch/>
                  </pic:blipFill>
                  <pic:spPr bwMode="auto">
                    <a:xfrm>
                      <a:off x="0" y="0"/>
                      <a:ext cx="4712326" cy="2213263"/>
                    </a:xfrm>
                    <a:prstGeom prst="rect">
                      <a:avLst/>
                    </a:prstGeom>
                    <a:ln>
                      <a:noFill/>
                    </a:ln>
                    <a:extLst>
                      <a:ext uri="{53640926-AAD7-44D8-BBD7-CCE9431645EC}">
                        <a14:shadowObscured xmlns:a14="http://schemas.microsoft.com/office/drawing/2010/main"/>
                      </a:ext>
                    </a:extLst>
                  </pic:spPr>
                </pic:pic>
              </a:graphicData>
            </a:graphic>
          </wp:inline>
        </w:drawing>
      </w:r>
    </w:p>
    <w:sectPr w:rsidR="00ED1850" w:rsidRPr="00EF0CDF" w:rsidSect="0072254A">
      <w:headerReference w:type="default" r:id="rId15"/>
      <w:footerReference w:type="default" r:id="rId16"/>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89466" w14:textId="77777777" w:rsidR="000930B2" w:rsidRDefault="000930B2">
      <w:pPr>
        <w:spacing w:before="0" w:after="0" w:line="240" w:lineRule="auto"/>
      </w:pPr>
      <w:r>
        <w:separator/>
      </w:r>
    </w:p>
  </w:endnote>
  <w:endnote w:type="continuationSeparator" w:id="0">
    <w:p w14:paraId="5B37853D" w14:textId="77777777" w:rsidR="000930B2" w:rsidRDefault="000930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altName w:val="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BE3C0"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8D60" w14:textId="77777777" w:rsidR="000930B2" w:rsidRDefault="000930B2">
      <w:pPr>
        <w:spacing w:before="0" w:after="0" w:line="240" w:lineRule="auto"/>
      </w:pPr>
      <w:r>
        <w:separator/>
      </w:r>
    </w:p>
  </w:footnote>
  <w:footnote w:type="continuationSeparator" w:id="0">
    <w:p w14:paraId="7B3AF0DE" w14:textId="77777777" w:rsidR="000930B2" w:rsidRDefault="000930B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9CCE" w14:textId="6BD64469" w:rsidR="00F16CE4" w:rsidRDefault="00F16CE4">
    <w:pPr>
      <w:pStyle w:val="Sidehoved"/>
    </w:pPr>
    <w:r>
      <w:t>Emilie Østergaard</w:t>
    </w:r>
    <w:r>
      <w:tab/>
    </w:r>
    <w:r>
      <w:tab/>
    </w:r>
    <w:r>
      <w:tab/>
    </w:r>
    <w:r w:rsidR="00FA68CF">
      <w:t>eksamen</w:t>
    </w:r>
    <w:r>
      <w:tab/>
    </w:r>
    <w:r>
      <w:tab/>
    </w:r>
    <w:r>
      <w:tab/>
    </w:r>
    <w:r>
      <w:tab/>
    </w:r>
    <w:r w:rsidR="00A57734">
      <w:t>23-09-2022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0BA1764"/>
    <w:multiLevelType w:val="hybridMultilevel"/>
    <w:tmpl w:val="7DC69932"/>
    <w:lvl w:ilvl="0" w:tplc="AF225DB0">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32B3F27"/>
    <w:multiLevelType w:val="hybridMultilevel"/>
    <w:tmpl w:val="19E61318"/>
    <w:lvl w:ilvl="0" w:tplc="BEA0A958">
      <w:numFmt w:val="bullet"/>
      <w:lvlText w:val="-"/>
      <w:lvlJc w:val="left"/>
      <w:pPr>
        <w:ind w:left="720" w:hanging="360"/>
      </w:pPr>
      <w:rPr>
        <w:rFonts w:ascii="Constantia" w:eastAsiaTheme="minorEastAsia" w:hAnsi="Constantia" w:cstheme="minorBidi" w:hint="default"/>
        <w:color w:val="4D322D" w:themeColor="text2"/>
        <w:sz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DBC64D8"/>
    <w:multiLevelType w:val="hybridMultilevel"/>
    <w:tmpl w:val="94AE5360"/>
    <w:lvl w:ilvl="0" w:tplc="8132C7B2">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245721508">
    <w:abstractNumId w:val="9"/>
  </w:num>
  <w:num w:numId="2" w16cid:durableId="178275320">
    <w:abstractNumId w:val="9"/>
  </w:num>
  <w:num w:numId="3" w16cid:durableId="602540508">
    <w:abstractNumId w:val="8"/>
  </w:num>
  <w:num w:numId="4" w16cid:durableId="1599556005">
    <w:abstractNumId w:val="8"/>
  </w:num>
  <w:num w:numId="5" w16cid:durableId="1968047284">
    <w:abstractNumId w:val="9"/>
  </w:num>
  <w:num w:numId="6" w16cid:durableId="1335258317">
    <w:abstractNumId w:val="8"/>
  </w:num>
  <w:num w:numId="7" w16cid:durableId="1948535020">
    <w:abstractNumId w:val="11"/>
  </w:num>
  <w:num w:numId="8" w16cid:durableId="836772520">
    <w:abstractNumId w:val="10"/>
  </w:num>
  <w:num w:numId="9" w16cid:durableId="474883217">
    <w:abstractNumId w:val="13"/>
  </w:num>
  <w:num w:numId="10" w16cid:durableId="398551433">
    <w:abstractNumId w:val="12"/>
  </w:num>
  <w:num w:numId="11" w16cid:durableId="508450944">
    <w:abstractNumId w:val="17"/>
  </w:num>
  <w:num w:numId="12" w16cid:durableId="1326545117">
    <w:abstractNumId w:val="16"/>
  </w:num>
  <w:num w:numId="13" w16cid:durableId="98334580">
    <w:abstractNumId w:val="7"/>
  </w:num>
  <w:num w:numId="14" w16cid:durableId="1763380466">
    <w:abstractNumId w:val="6"/>
  </w:num>
  <w:num w:numId="15" w16cid:durableId="505556661">
    <w:abstractNumId w:val="5"/>
  </w:num>
  <w:num w:numId="16" w16cid:durableId="180780317">
    <w:abstractNumId w:val="4"/>
  </w:num>
  <w:num w:numId="17" w16cid:durableId="1742825574">
    <w:abstractNumId w:val="3"/>
  </w:num>
  <w:num w:numId="18" w16cid:durableId="1678994416">
    <w:abstractNumId w:val="2"/>
  </w:num>
  <w:num w:numId="19" w16cid:durableId="759838505">
    <w:abstractNumId w:val="1"/>
  </w:num>
  <w:num w:numId="20" w16cid:durableId="731739012">
    <w:abstractNumId w:val="0"/>
  </w:num>
  <w:num w:numId="21" w16cid:durableId="516848533">
    <w:abstractNumId w:val="15"/>
  </w:num>
  <w:num w:numId="22" w16cid:durableId="435492086">
    <w:abstractNumId w:val="14"/>
  </w:num>
  <w:num w:numId="23" w16cid:durableId="4305907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CE4"/>
    <w:rsid w:val="000748AA"/>
    <w:rsid w:val="00076C1B"/>
    <w:rsid w:val="000930B2"/>
    <w:rsid w:val="00133DC7"/>
    <w:rsid w:val="001638F6"/>
    <w:rsid w:val="001A2000"/>
    <w:rsid w:val="001E303F"/>
    <w:rsid w:val="00290E79"/>
    <w:rsid w:val="003209D6"/>
    <w:rsid w:val="00334A73"/>
    <w:rsid w:val="003422FF"/>
    <w:rsid w:val="00345CB6"/>
    <w:rsid w:val="00364F61"/>
    <w:rsid w:val="00394B1F"/>
    <w:rsid w:val="003F2F38"/>
    <w:rsid w:val="004030F6"/>
    <w:rsid w:val="00445AB7"/>
    <w:rsid w:val="00491499"/>
    <w:rsid w:val="004952C4"/>
    <w:rsid w:val="004E75BC"/>
    <w:rsid w:val="004F200E"/>
    <w:rsid w:val="00504517"/>
    <w:rsid w:val="0056351A"/>
    <w:rsid w:val="005A1C5A"/>
    <w:rsid w:val="005D2C52"/>
    <w:rsid w:val="005D6244"/>
    <w:rsid w:val="00690EFD"/>
    <w:rsid w:val="006A2E5C"/>
    <w:rsid w:val="007021DE"/>
    <w:rsid w:val="0072254A"/>
    <w:rsid w:val="00732607"/>
    <w:rsid w:val="00844483"/>
    <w:rsid w:val="00907C19"/>
    <w:rsid w:val="00934F1C"/>
    <w:rsid w:val="00964920"/>
    <w:rsid w:val="009735BB"/>
    <w:rsid w:val="009D2231"/>
    <w:rsid w:val="00A122DB"/>
    <w:rsid w:val="00A57734"/>
    <w:rsid w:val="00A86F2D"/>
    <w:rsid w:val="00AC0EEF"/>
    <w:rsid w:val="00AD165F"/>
    <w:rsid w:val="00B00EE8"/>
    <w:rsid w:val="00B27EDF"/>
    <w:rsid w:val="00B47B7A"/>
    <w:rsid w:val="00B646B8"/>
    <w:rsid w:val="00BD2BA8"/>
    <w:rsid w:val="00BF56B3"/>
    <w:rsid w:val="00C01C9F"/>
    <w:rsid w:val="00C80BD4"/>
    <w:rsid w:val="00CF3A22"/>
    <w:rsid w:val="00CF3A42"/>
    <w:rsid w:val="00D5413C"/>
    <w:rsid w:val="00DA081F"/>
    <w:rsid w:val="00DC07A3"/>
    <w:rsid w:val="00E03DC9"/>
    <w:rsid w:val="00E11B8A"/>
    <w:rsid w:val="00E22256"/>
    <w:rsid w:val="00E40649"/>
    <w:rsid w:val="00ED069D"/>
    <w:rsid w:val="00ED1850"/>
    <w:rsid w:val="00EF0CDF"/>
    <w:rsid w:val="00F03C97"/>
    <w:rsid w:val="00F16CE4"/>
    <w:rsid w:val="00F677F9"/>
    <w:rsid w:val="00FA68CF"/>
    <w:rsid w:val="00FB5864"/>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271AED"/>
  <w15:chartTrackingRefBased/>
  <w15:docId w15:val="{7A32AC31-0BE1-4D28-8438-EFA9B396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Overskrift1">
    <w:name w:val="heading 1"/>
    <w:basedOn w:val="Normal"/>
    <w:next w:val="Normal"/>
    <w:link w:val="Overskrift1Tegn"/>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Overskrift2">
    <w:name w:val="heading 2"/>
    <w:basedOn w:val="Normal"/>
    <w:next w:val="Normal"/>
    <w:link w:val="Overskrift2Tegn"/>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Overskrift3">
    <w:name w:val="heading 3"/>
    <w:basedOn w:val="Normal"/>
    <w:next w:val="Normal"/>
    <w:link w:val="Overskrift3Tegn"/>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pPr>
      <w:spacing w:before="360" w:after="0"/>
      <w:contextualSpacing/>
      <w:jc w:val="center"/>
    </w:pPr>
  </w:style>
  <w:style w:type="character" w:customStyle="1" w:styleId="Overskrift1Tegn">
    <w:name w:val="Overskrift 1 Tegn"/>
    <w:basedOn w:val="Standardskrifttypeiafsnit"/>
    <w:link w:val="Overskrift1"/>
    <w:uiPriority w:val="4"/>
    <w:rsid w:val="00690EFD"/>
    <w:rPr>
      <w:rFonts w:asciiTheme="majorHAnsi" w:eastAsiaTheme="majorEastAsia" w:hAnsiTheme="majorHAnsi" w:cstheme="majorBidi"/>
      <w:color w:val="3F251D" w:themeColor="accent1"/>
      <w:sz w:val="30"/>
      <w:szCs w:val="30"/>
    </w:rPr>
  </w:style>
  <w:style w:type="character" w:customStyle="1" w:styleId="Overskrift2Tegn">
    <w:name w:val="Overskrift 2 Tegn"/>
    <w:basedOn w:val="Standardskrifttypeiafsnit"/>
    <w:link w:val="Overskrift2"/>
    <w:uiPriority w:val="4"/>
    <w:rsid w:val="00690EFD"/>
    <w:rPr>
      <w:rFonts w:asciiTheme="majorHAnsi" w:eastAsiaTheme="majorEastAsia" w:hAnsiTheme="majorHAnsi" w:cstheme="majorBidi"/>
      <w:caps/>
      <w:color w:val="3F251D" w:themeColor="accent1"/>
      <w:sz w:val="22"/>
      <w:szCs w:val="22"/>
    </w:rPr>
  </w:style>
  <w:style w:type="character" w:customStyle="1" w:styleId="Overskrift3Tegn">
    <w:name w:val="Overskrift 3 Tegn"/>
    <w:basedOn w:val="Standardskrifttypeiafsnit"/>
    <w:link w:val="Overskrift3"/>
    <w:uiPriority w:val="4"/>
    <w:semiHidden/>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semiHidden/>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styleId="Hyperlink">
    <w:name w:val="Hyperlink"/>
    <w:basedOn w:val="Standardskrifttypeiafsnit"/>
    <w:uiPriority w:val="99"/>
    <w:unhideWhenUsed/>
    <w:rsid w:val="00F16CE4"/>
    <w:rPr>
      <w:color w:val="993E21" w:themeColor="hyperlink"/>
      <w:u w:val="single"/>
    </w:rPr>
  </w:style>
  <w:style w:type="character" w:styleId="Ulstomtale">
    <w:name w:val="Unresolved Mention"/>
    <w:basedOn w:val="Standardskrifttypeiafsnit"/>
    <w:uiPriority w:val="99"/>
    <w:semiHidden/>
    <w:unhideWhenUsed/>
    <w:rsid w:val="00445AB7"/>
    <w:rPr>
      <w:color w:val="605E5C"/>
      <w:shd w:val="clear" w:color="auto" w:fill="E1DFDD"/>
    </w:rPr>
  </w:style>
  <w:style w:type="paragraph" w:styleId="Listeafsnit">
    <w:name w:val="List Paragraph"/>
    <w:basedOn w:val="Normal"/>
    <w:uiPriority w:val="34"/>
    <w:semiHidden/>
    <w:qFormat/>
    <w:rsid w:val="001E3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Gawmane/det_utrolige_teater"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ger\AppData\Roaming\Microsoft\Templates\Elevrapport%20med%20forside.dotx" TargetMode="External"/></Relationships>
</file>

<file path=word/theme/theme1.xml><?xml version="1.0" encoding="utf-8"?>
<a:theme xmlns:a="http://schemas.openxmlformats.org/drawingml/2006/main" name="Student Report">
  <a:themeElements>
    <a:clrScheme name="Brugerdefineret 32">
      <a:dk1>
        <a:sysClr val="windowText" lastClr="000000"/>
      </a:dk1>
      <a:lt1>
        <a:sysClr val="window" lastClr="FFFFFF"/>
      </a:lt1>
      <a:dk2>
        <a:srgbClr val="4D322D"/>
      </a:dk2>
      <a:lt2>
        <a:srgbClr val="EFF4EC"/>
      </a:lt2>
      <a:accent1>
        <a:srgbClr val="3F251D"/>
      </a:accent1>
      <a:accent2>
        <a:srgbClr val="0A1D1C"/>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forside.dotx</Template>
  <TotalTime>1893</TotalTime>
  <Pages>6</Pages>
  <Words>530</Words>
  <Characters>3236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Bruger</dc:creator>
  <cp:keywords/>
  <cp:lastModifiedBy>Emilie Østergaard</cp:lastModifiedBy>
  <cp:revision>9</cp:revision>
  <dcterms:created xsi:type="dcterms:W3CDTF">2022-08-25T13:28:00Z</dcterms:created>
  <dcterms:modified xsi:type="dcterms:W3CDTF">2022-09-23T13:40:00Z</dcterms:modified>
  <cp:version/>
</cp:coreProperties>
</file>